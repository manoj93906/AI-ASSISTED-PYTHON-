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eastAsia="Times New Roman" w:cs="Times New Roman" w:hAnsi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  <w:t>AI Assisted Problem Solving Using Python(Assignment-11)</w:t>
      </w:r>
    </w:p>
    <w:p>
      <w:pPr>
        <w:rPr>
          <w:rFonts w:ascii="Times New Roman" w:eastAsia="Times New Roman" w:cs="Times New Roman" w:hAnsi="Times New Roman"/>
          <w:b/>
          <w:bCs/>
          <w:color w:val="000000"/>
          <w:sz w:val="26"/>
          <w:szCs w:val="26"/>
        </w:rPr>
      </w:pPr>
    </w:p>
    <w:p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                </w:t>
      </w:r>
      <w:r>
        <w:rPr>
          <w:rFonts w:hint="eastAsia"/>
          <w:b/>
          <w:bCs/>
          <w:color w:val="000000"/>
          <w:sz w:val="26"/>
          <w:szCs w:val="26"/>
        </w:rPr>
        <w:t>Name: Gunuganti Manoj       Mtech – 1st Year      HTNO: 2505B04</w:t>
      </w:r>
      <w:r>
        <w:rPr>
          <w:b/>
          <w:bCs/>
          <w:color w:val="000000"/>
          <w:sz w:val="26"/>
          <w:szCs w:val="26"/>
        </w:rPr>
        <w:t>101</w:t>
      </w:r>
      <w:bookmarkStart w:id="0" w:name="_GoBack"/>
      <w:bookmarkEnd w:id="0"/>
    </w:p>
    <w:p>
      <w:pPr>
        <w:rPr>
          <w:b/>
          <w:bCs/>
          <w:color w:val="000000"/>
          <w:sz w:val="26"/>
          <w:szCs w:val="26"/>
        </w:rPr>
      </w:pPr>
    </w:p>
    <w:p>
      <w:pPr>
        <w:pStyle w:val="16"/>
        <w:spacing w:line="276" w:lineRule="auto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>
      <w:pPr>
        <w:pStyle w:val="16"/>
        <w:spacing w:line="276" w:lineRule="auto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</w:p>
    <w:p>
      <w:pPr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Task Description-1 – Stack class implementation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Task: Ask AI to implement a stack class with push(), pop(), peek() and is_empty() methods</w:t>
      </w:r>
    </w:p>
    <w:p>
      <w:pPr>
        <w:rPr>
          <w:rFonts w:ascii="Times New Roman" w:cs="Times New Roman" w:hAnsi="Times New Roman"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Prompt: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Cs/>
        </w:rPr>
        <w:t>Implement a stack class with push(), pop(), peek() and is_empty() methods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Code: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 w:eastAsia="en-US"/>
        </w:rPr>
        <w:drawing>
          <wp:inline distT="0" distB="0" distL="0" distR="0">
            <wp:extent cx="3867150" cy="393700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50" cy="393700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Output: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  <w:lang w:val="en-US" w:eastAsia="en-US"/>
        </w:rPr>
        <w:drawing>
          <wp:inline distT="0" distB="0" distL="0" distR="0">
            <wp:extent cx="2260600" cy="172466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600" cy="17246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Task Description-2 – Queue Implementation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Task: Use AI to generate a Queue class with enqueue(), dequeue(), and is_empty().</w:t>
      </w:r>
    </w:p>
    <w:p>
      <w:pPr>
        <w:rPr>
          <w:rFonts w:ascii="Times New Roman" w:cs="Times New Roman" w:hAnsi="Times New Roman"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Prompt: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Generate a Queue class with enqueue(), dequeue(), and is_empty().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Code: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 w:eastAsia="en-US"/>
        </w:rPr>
        <w:drawing>
          <wp:inline distT="0" distB="0" distL="0" distR="0">
            <wp:extent cx="4610100" cy="574802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574802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Output: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  <w:lang w:val="en-US" w:eastAsia="en-US"/>
        </w:rPr>
        <w:drawing>
          <wp:inline distT="0" distB="0" distL="0" distR="0">
            <wp:extent cx="2520950" cy="169735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950" cy="169735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Task Description-3 – Linked List Implementation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Task: Ask AI to create a singly linked list with insert_at_end(), insert_at_beginning(), and display().</w:t>
      </w:r>
    </w:p>
    <w:p>
      <w:pPr>
        <w:tabs>
          <w:tab w:val="left" w:pos="441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Prompt: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Cs/>
        </w:rPr>
        <w:t>Create a singly linked list with insert_at_end(), insert_at_beginning(), and display().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Code: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 w:eastAsia="en-US"/>
        </w:rPr>
        <w:drawing>
          <wp:inline distT="0" distB="0" distL="0" distR="0">
            <wp:extent cx="4166235" cy="501713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6235" cy="501713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lang w:val="en-US" w:eastAsia="en-US"/>
        </w:rPr>
        <w:drawing>
          <wp:inline distT="0" distB="0" distL="0" distR="0">
            <wp:extent cx="4165600" cy="1377950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5600" cy="13779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Output: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 w:eastAsia="en-US"/>
        </w:rPr>
        <w:drawing>
          <wp:inline distT="0" distB="0" distL="0" distR="0">
            <wp:extent cx="4128770" cy="94742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770" cy="94742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Task Description-4 – Binary Search Tree (BST)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Task: Ask AI to generate a simple BST with insert() and inorder_traversal().</w:t>
      </w:r>
    </w:p>
    <w:p/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Prompt:</w:t>
      </w:r>
    </w:p>
    <w:p>
      <w:pPr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Generate a simple BST with insert() and inorder_traversal().</w:t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Code: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 w:eastAsia="en-US"/>
        </w:rPr>
        <w:drawing>
          <wp:inline distT="0" distB="0" distL="0" distR="0">
            <wp:extent cx="4639309" cy="6699250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9309" cy="66992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lang w:val="en-US" w:eastAsia="en-US"/>
        </w:rPr>
        <w:drawing>
          <wp:inline distT="0" distB="0" distL="0" distR="0">
            <wp:extent cx="4594860" cy="205105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4860" cy="205105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Output:</w:t>
      </w:r>
    </w:p>
    <w:p>
      <w:r>
        <w:rPr>
          <w:lang w:val="en-US" w:eastAsia="en-US"/>
        </w:rPr>
        <w:drawing>
          <wp:inline distT="0" distB="0" distL="0" distR="0">
            <wp:extent cx="4597400" cy="580390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7400" cy="58039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200101FF" w:csb1="2028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after="0"/>
      <w:ind w:left="0" w:right="0" w:firstLine="0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ahoma" w:cs="Tahoma" w:hAnsi="Tahoma"/>
      <w:sz w:val="16"/>
      <w:szCs w:val="16"/>
    </w:rPr>
  </w:style>
  <w:style w:type="paragraph" w:customStyle="1" w:styleId="16">
    <w:name w:val="Table Paragraph"/>
    <w:basedOn w:val="0"/>
    <w:pPr>
      <w:autoSpaceDE w:val="0"/>
      <w:autoSpaceDN w:val="0"/>
      <w:ind w:left="107"/>
    </w:pPr>
    <w:rPr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styles" Target="styles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29</TotalTime>
  <Application>Yozo_Office</Application>
  <Pages>6</Pages>
  <Words>147</Words>
  <Characters>943</Characters>
  <Lines>51</Lines>
  <Paragraphs>27</Paragraphs>
  <CharactersWithSpaces>1100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8</cp:revision>
  <dcterms:created xsi:type="dcterms:W3CDTF">2025-11-17T10:03:00Z</dcterms:created>
  <dcterms:modified xsi:type="dcterms:W3CDTF">2025-11-19T14:16:30Z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DFBA3AD1EA9244089DD48625EE01AF4B_13</vt:lpwstr>
  </property>
</Properties>
</file>
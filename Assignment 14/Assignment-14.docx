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ind w:left="6300" w:hangingChars="2250" w:hanging="6300"/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  <w:t xml:space="preserve">                                                                                          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 xml:space="preserve">Name: Gunuganti Manoj </w:t>
      </w:r>
      <w:bookmarkStart w:id="0" w:name="_GoBack"/>
      <w:bookmarkEnd w:id="0"/>
    </w:p>
    <w:p>
      <w:pPr>
        <w:ind w:firstLineChars="2250" w:firstLine="6300"/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  <w:t>Branch:</w:t>
      </w:r>
      <w:r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  <w:t xml:space="preserve"> ECE (</w:t>
      </w:r>
      <w:r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  <w:t>EDT</w:t>
      </w:r>
      <w:r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  <w:t xml:space="preserve">) </w:t>
      </w:r>
    </w:p>
    <w:p>
      <w:pPr>
        <w:ind w:firstLineChars="2250" w:firstLine="6300"/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  <w:t>Mtech-1st year</w:t>
      </w:r>
    </w:p>
    <w:p>
      <w:pPr>
        <w:ind w:firstLineChars="2250" w:firstLine="6300"/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 xml:space="preserve">HTNO: </w:t>
      </w:r>
      <w:r>
        <w:rPr>
          <w:rFonts w:ascii="Times New Roman" w:eastAsia="Times New Roman" w:cs="Times New Roman" w:hAnsi="Times New Roman"/>
          <w:b w:val="0"/>
          <w:bCs/>
          <w:color w:val="000000"/>
          <w:sz w:val="28"/>
          <w:szCs w:val="28"/>
        </w:rPr>
        <w:t>2505B04101</w:t>
      </w: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</w:rPr>
        <w:t>Lab 14 – Web Frontend Development: AI-assisted HTML/CSS/JS with Python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80" w:after="280" w:line="276" w:lineRule="auto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Task Description-1 – AI-generated HTML Page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Task: 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Ask AI to generate a simple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HTML homepage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for a "Student Info Portal" with a header, navigation menu, and footer.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Expected Output:</w:t>
      </w:r>
    </w:p>
    <w:p>
      <w:pPr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HTML code with </w:t>
      </w:r>
      <w:r>
        <w:rPr>
          <w:rFonts w:ascii="Courier New" w:eastAsia="Courier New" w:cs="Courier New" w:hAnsi="Courier New"/>
          <w:color w:val="000000"/>
          <w:sz w:val="24"/>
          <w:szCs w:val="24"/>
        </w:rPr>
        <w:t>&lt;header&gt;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cs="Courier New" w:hAnsi="Courier New"/>
          <w:color w:val="000000"/>
          <w:sz w:val="24"/>
          <w:szCs w:val="24"/>
        </w:rPr>
        <w:t>&lt;nav&gt;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cs="Courier New" w:hAnsi="Courier New"/>
          <w:color w:val="000000"/>
          <w:sz w:val="24"/>
          <w:szCs w:val="24"/>
        </w:rPr>
        <w:t>&lt;footer&gt;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.</w:t>
      </w:r>
    </w:p>
    <w:p>
      <w:pPr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Clean indentation, proper tags, and comments.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720"/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  <w:t>Code: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81115" cy="33985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1115" cy="33985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 w:eastAsia="en-US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10225" cy="329946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32994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04510" cy="312483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4510" cy="312483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cs="Times New Roman" w:hAnsi="Times New Roman"/>
          <w:b/>
          <w:sz w:val="28"/>
          <w:szCs w:val="28"/>
        </w:rPr>
      </w:pPr>
      <w:r>
        <w:t xml:space="preserve">  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cs="Times New Roman" w:hAnsi="Times New Roman"/>
          <w:b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cs="Times New Roman" w:hAnsi="Times New Roman"/>
          <w:b/>
          <w:sz w:val="28"/>
          <w:szCs w:val="28"/>
        </w:rPr>
      </w:pP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Output: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cs="Times New Roman" w:hAnsi="Times New Roman"/>
          <w:b/>
          <w:sz w:val="28"/>
          <w:szCs w:val="28"/>
          <w:lang w:val="en-US" w:eastAsia="en-US"/>
        </w:rPr>
        <w:drawing>
          <wp:inline distT="0" distB="0" distL="0" distR="0">
            <wp:extent cx="4354829" cy="220472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4829" cy="22047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Task Description-2 – CSS Styling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 to Task #1 homepage for:</w:t>
      </w:r>
    </w:p>
    <w:p>
      <w:pPr>
        <w:widowControl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Responsive navigation bar.</w:t>
      </w:r>
    </w:p>
    <w:p>
      <w:pPr>
        <w:widowControl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Centered content section.</w:t>
      </w:r>
    </w:p>
    <w:p>
      <w:pPr>
        <w:widowControl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Footer with light gray background.</w:t>
      </w:r>
    </w:p>
    <w:p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Expected Output:</w:t>
      </w:r>
    </w:p>
    <w:p>
      <w:pPr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HTML + CSS combined.</w:t>
      </w:r>
    </w:p>
    <w:p>
      <w:pPr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AI explains how CSS classes apply.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AI refactors with withopen() and try-except: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Code: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394271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710" cy="394271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140970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710" cy="140970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Output: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612130" cy="286702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130" cy="286702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Task Description-3 – JavaScript Interactivity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Expected Output: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Working on submit JS validation.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Clear error messages if inputs are empty.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  <w:t>Code: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5033010" cy="3965574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010" cy="396557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cs="Times New Roman" w:hAnsi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81700" cy="428752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428752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cs="Times New Roman" w:hAnsi="Times New Roman"/>
          <w:b/>
          <w:color w:val="000000"/>
          <w:sz w:val="24"/>
          <w:szCs w:val="24"/>
          <w:lang w:val="en-US" w:eastAsia="en-US"/>
        </w:rPr>
        <w:drawing>
          <wp:inline distT="0" distB="0" distL="0" distR="0">
            <wp:extent cx="5977890" cy="1134745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7890" cy="113474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Output: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2926715"/>
            <wp:effectExtent l="0" t="0" r="0" b="0"/>
            <wp:docPr id="31" name="图片 31" descr="C:\Users\Admin\Desktop\WhatsApp Image 2025-11-25 at 5.53.03 PM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710" cy="292671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4"/>
          <w:szCs w:val="24"/>
        </w:rPr>
        <w:t>Task Description-4 – Python Backend Integration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Code: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3844925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4430" cy="384492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Terminal: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  <w:lang w:val="en-US" w:eastAsia="en-US"/>
        </w:rPr>
        <w:drawing>
          <wp:inline distT="0" distB="0" distL="0" distR="0">
            <wp:extent cx="4964430" cy="1036955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4430" cy="103695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Output: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ind w:left="107"/>
        <w:rPr>
          <w:rFonts w:ascii="Times New Roman" w:eastAsia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2699385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3990" cy="269938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  <w:rPr>
        <w:rFonts w:ascii="Times New Roman" w:eastAsia="Times New Roman" w:cs="Times New Roman" w:hAnsi="Times New Roman"/>
        <w:b/>
        <w:bCs/>
        <w:color w:val="000000"/>
        <w:sz w:val="32"/>
        <w:szCs w:val="32"/>
        <w:lang w:val="en-US"/>
      </w:rPr>
    </w:pPr>
    <w:r>
      <w:rPr>
        <w:rFonts w:ascii="Times New Roman" w:eastAsia="Times New Roman" w:cs="Times New Roman" w:hAnsi="Times New Roman"/>
        <w:b/>
        <w:bCs/>
        <w:color w:val="000000"/>
        <w:sz w:val="32"/>
        <w:szCs w:val="32"/>
        <w:lang w:val="en-US"/>
      </w:rPr>
      <w:t>AI Assisted Problem Solving Using Python</w:t>
    </w:r>
  </w:p>
  <w:p>
    <w:pPr>
      <w:jc w:val="center"/>
      <w:rPr>
        <w:rFonts w:ascii="Times New Roman" w:eastAsia="Times New Roman" w:cs="Times New Roman" w:hAnsi="Times New Roman"/>
        <w:b/>
        <w:bCs/>
        <w:color w:val="000000"/>
        <w:sz w:val="32"/>
        <w:szCs w:val="32"/>
        <w:lang w:val="en-US"/>
      </w:rPr>
    </w:pPr>
  </w:p>
  <w:p>
    <w:pPr>
      <w:pStyle w:val="17"/>
      <w:tabs>
        <w:tab w:val="center" w:pos="4153"/>
        <w:tab w:val="right" w:pos="830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A69112A"/>
    <w:multiLevelType w:val="multilevel"/>
    <w:tmpl w:val="3A69112A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65F07560"/>
    <w:multiLevelType w:val="multilevel"/>
    <w:tmpl w:val="65F0756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5D1E1519"/>
    <w:multiLevelType w:val="multilevel"/>
    <w:tmpl w:val="5D1E1519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/>
      <w:ind w:left="0" w:right="0" w:firstLine="0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paragraph" w:styleId="16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image" Target="media/17.png"/><Relationship Id="rId9" Type="http://schemas.openxmlformats.org/officeDocument/2006/relationships/image" Target="media/20.png"/><Relationship Id="rId10" Type="http://schemas.openxmlformats.org/officeDocument/2006/relationships/image" Target="media/23.png"/><Relationship Id="rId11" Type="http://schemas.openxmlformats.org/officeDocument/2006/relationships/image" Target="media/26.png"/><Relationship Id="rId12" Type="http://schemas.openxmlformats.org/officeDocument/2006/relationships/image" Target="media/29.png"/><Relationship Id="rId13" Type="http://schemas.openxmlformats.org/officeDocument/2006/relationships/image" Target="media/32.jpeg"/><Relationship Id="rId14" Type="http://schemas.openxmlformats.org/officeDocument/2006/relationships/image" Target="media/35.png"/><Relationship Id="rId15" Type="http://schemas.openxmlformats.org/officeDocument/2006/relationships/image" Target="media/38.png"/><Relationship Id="rId16" Type="http://schemas.openxmlformats.org/officeDocument/2006/relationships/image" Target="media/41.pn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8</Pages>
  <Words>183</Words>
  <Characters>1027</Characters>
  <Lines>80</Lines>
  <Paragraphs>35</Paragraphs>
  <CharactersWithSpaces>1279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6</cp:revision>
  <dcterms:created xsi:type="dcterms:W3CDTF">2025-11-25T11:28:00Z</dcterms:created>
  <dcterms:modified xsi:type="dcterms:W3CDTF">2025-12-04T13:51:01Z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1033-12.2.0.23155</vt:lpwstr>
  </property>
  <property fmtid="{D5CDD505-2E9C-101B-9397-08002B2CF9AE}" pid="3" name="ICV">
    <vt:lpwstr>FA7ACE857D9342F5B9165BD33524B739_13</vt:lpwstr>
  </property>
</Properties>
</file>
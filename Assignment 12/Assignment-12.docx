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  <w:r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  <w:t>(Assignment-12)</w:t>
      </w:r>
    </w:p>
    <w:p>
      <w:pPr>
        <w:jc w:val="center"/>
        <w:rPr>
          <w:rFonts w:ascii="Times New Roman" w:eastAsia="Times New Roman" w:cs="Times New Roman" w:hAnsi="Times New Roman"/>
          <w:b/>
          <w:color w:val="000000"/>
          <w:sz w:val="32"/>
          <w:szCs w:val="32"/>
          <w:lang w:val="en-US"/>
        </w:rPr>
      </w:pPr>
    </w:p>
    <w:p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              </w:t>
      </w:r>
      <w:r>
        <w:rPr>
          <w:rFonts w:hint="eastAsia"/>
          <w:b/>
          <w:bCs/>
          <w:color w:val="000000"/>
          <w:sz w:val="26"/>
          <w:szCs w:val="26"/>
        </w:rPr>
        <w:t>Name: Gunuganti Manoj       Mtech – 1st Year      HTNO: 2505B04101</w:t>
      </w:r>
    </w:p>
    <w:p>
      <w:pPr>
        <w:rPr>
          <w:b/>
          <w:bCs/>
          <w:color w:val="000000"/>
          <w:sz w:val="26"/>
          <w:szCs w:val="26"/>
        </w:rPr>
      </w:pPr>
      <w:bookmarkStart w:id="0" w:name="_GoBack"/>
      <w:bookmarkEnd w:id="0"/>
    </w:p>
    <w:p>
      <w:pPr>
        <w:pStyle w:val="16"/>
        <w:spacing w:line="276" w:lineRule="auto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Description-1 –Linear Search implementation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Write python code for linear_search () function to search a value in a list and extract its index.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</w:rPr>
        <w:drawing>
          <wp:inline distT="0" distB="0" distL="0" distR="0">
            <wp:extent cx="5541644" cy="322326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1644" cy="32232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Output: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</w:rPr>
        <w:drawing>
          <wp:inline distT="0" distB="0" distL="0" distR="0">
            <wp:extent cx="3429000" cy="69342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9342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Description-2 –Sorting Algorithms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Ask AI to implement Bubble Sort and check sorted output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T="0" distB="0" distL="0" distR="0">
            <wp:extent cx="5093970" cy="442976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3970" cy="44297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Output: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</w:rPr>
        <w:drawing>
          <wp:inline distT="0" distB="0" distL="0" distR="0">
            <wp:extent cx="3364230" cy="79375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230" cy="7937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Description-3 –Optimization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Write python code to solve below case study using linear optimization</w:t>
      </w:r>
    </w:p>
    <w:p>
      <w:pPr>
        <w:pStyle w:val="16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>
          <wp:inline distT="0" distB="0" distL="0" distR="0">
            <wp:extent cx="4362450" cy="225488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225488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T="0" distB="0" distL="0" distR="0">
            <wp:extent cx="5660390" cy="4511040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0390" cy="45110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Output: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T="0" distB="0" distL="0" distR="0">
            <wp:extent cx="3157219" cy="1158239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7219" cy="115823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Description-4 –Gradient Descent Optimization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Write python code to find value of x at which the function f(x)=2X</w:t>
      </w:r>
      <w:r>
        <w:rPr>
          <w:rFonts w:ascii="Times New Roman" w:cs="Times New Roman" w:hAnsi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cs="Times New Roman" w:hAnsi="Times New Roman"/>
          <w:bCs/>
          <w:sz w:val="24"/>
          <w:szCs w:val="24"/>
          <w:lang w:val="en-IN"/>
        </w:rPr>
        <w:t>+4x+5 will be minimum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inline distT="0" distB="0" distL="0" distR="0">
            <wp:extent cx="4309109" cy="443801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9109" cy="443801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inline distT="0" distB="0" distL="0" distR="0">
            <wp:extent cx="4309109" cy="4008755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9109" cy="400875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drawing>
          <wp:inline distT="0" distB="0" distL="0" distR="0">
            <wp:extent cx="4648200" cy="4556759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455675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Ouput:</w:t>
      </w:r>
    </w:p>
    <w:p>
      <w:pPr>
        <w:pStyle w:val="16"/>
        <w:spacing w:line="276" w:lineRule="auto"/>
        <w:ind w:left="0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inline distT="0" distB="0" distL="0" distR="0">
            <wp:extent cx="6188710" cy="1028064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8710" cy="102806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after="0"/>
      <w:ind w:left="0" w:right="0" w:firstLine="0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paragraph" w:customStyle="1" w:styleId="16">
    <w:name w:val="Table Paragraph"/>
    <w:basedOn w:val="0"/>
    <w:pPr>
      <w:autoSpaceDE w:val="0"/>
      <w:autoSpaceDN w:val="0"/>
      <w:ind w:left="107"/>
    </w:pPr>
    <w:rPr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styles" Target="styles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52</TotalTime>
  <Application>Yozo_Office</Application>
  <Pages>6</Pages>
  <Words>109</Words>
  <Characters>651</Characters>
  <Lines>52</Lines>
  <Paragraphs>19</Paragraphs>
  <CharactersWithSpaces>770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5</cp:revision>
  <dcterms:created xsi:type="dcterms:W3CDTF">2025-11-18T14:54:00Z</dcterms:created>
  <dcterms:modified xsi:type="dcterms:W3CDTF">2025-11-19T14:28:58Z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F4CCB7906661431FB19B96FE85E4386D_13</vt:lpwstr>
  </property>
</Properties>
</file>
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firstLineChars="1500" w:firstLine="3600"/>
        <w:rPr>
          <w:b/>
          <w:bCs/>
          <w:lang w:val="en-US"/>
        </w:rPr>
      </w:pPr>
      <w:r>
        <w:rPr>
          <w:b/>
          <w:bCs/>
          <w:lang w:val="en-US"/>
        </w:rPr>
        <w:t>Assignment-3</w:t>
      </w:r>
    </w:p>
    <w:p>
      <w:pPr>
        <w:rPr>
          <w:lang w:val="en-US"/>
        </w:rPr>
      </w:pPr>
    </w:p>
    <w:p>
      <w:pPr>
        <w:rPr>
          <w:b/>
          <w:bCs/>
        </w:rPr>
      </w:pPr>
      <w:r>
        <w:rPr>
          <w:b/>
          <w:bCs/>
        </w:rPr>
        <w:t>Application for TGNPDCL</w:t>
      </w:r>
    </w:p>
    <w:p>
      <w:pPr>
        <w:rPr>
          <w:b/>
          <w:bCs/>
        </w:rPr>
      </w:pPr>
      <w:r>
        <w:br/>
      </w:r>
      <w:r>
        <w:rPr>
          <w:b/>
          <w:bCs/>
        </w:rPr>
        <w:t xml:space="preserve">Objective:  </w:t>
      </w:r>
    </w:p>
    <w:p>
      <w:r>
        <w:t xml:space="preserve">  Build an application using Python program for TGNPDCL, to generate the</w:t>
        <w:br/>
        <w:t>bill based on energy consumption and type of customer with the help of AI tools.</w:t>
        <w:br/>
        <w:t>Build a python application as per below instructions</w:t>
        <w:br/>
        <w:t>• Read all the required data like PU,CU and Type of customer</w:t>
        <w:br/>
        <w:t>• Calculate bill amount based on number of units consumed, type of customer</w:t>
        <w:br/>
        <w:t>and other charges</w:t>
        <w:br/>
        <w:t>• Finally print the values of EC(Energy Charges),FC(Fixed</w:t>
        <w:br/>
        <w:t>Charges),CC(Customer Char-ges),ED(Electricity Duty Charges),bill as per</w:t>
        <w:br/>
        <w:t>expected output.</w:t>
      </w:r>
    </w:p>
    <w:p/>
    <w:p>
      <w:r>
        <w:t>Deliverables:</w:t>
        <w:br/>
        <w:t>• Print energy bill for given inputs and verify with bill taken by students</w:t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Code: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49595" cy="47320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595" cy="47320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0875" cy="473138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875" cy="47313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4419600" cy="1714500"/>
            <wp:effectExtent l="0" t="0" r="0" b="0"/>
            <wp:docPr id="7" name="图片 7" descr="A black screen with white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1714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                    2505B04101   -  GUNUGANTI MANOJ </w:t>
    </w:r>
  </w:p>
  <w:p>
    <w:pPr>
      <w:pStyle w:val="16"/>
      <w:tabs>
        <w:tab w:val="center" w:pos="4513"/>
        <w:tab w:val="right" w:pos="9026"/>
      </w:tabs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8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19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0">
    <w:name w:val="List Paragraph"/>
    <w:basedOn w:val="0"/>
    <w:pPr>
      <w:ind w:left="720"/>
      <w:contextualSpacing/>
    </w:pPr>
  </w:style>
  <w:style w:type="character" w:customStyle="1" w:styleId="21">
    <w:name w:val="Intense Emphasis"/>
    <w:basedOn w:val="10"/>
    <w:rPr>
      <w:i/>
      <w:iCs/>
      <w:color w:val="104862"/>
    </w:rPr>
  </w:style>
  <w:style w:type="paragraph" w:customStyle="1" w:styleId="22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3">
    <w:name w:val="Intense Reference"/>
    <w:basedOn w:val="10"/>
    <w:rPr>
      <w:b/>
      <w:bCs/>
      <w:caps w:val="0"/>
      <w:smallCaps/>
      <w:color w:val="104862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jpeg"/><Relationship Id="rId4" Type="http://schemas.openxmlformats.org/officeDocument/2006/relationships/image" Target="media/5.jpeg"/><Relationship Id="rId5" Type="http://schemas.openxmlformats.org/officeDocument/2006/relationships/image" Target="media/8.jpe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3</Pages>
  <Words>101</Words>
  <Characters>568</Characters>
  <Lines>27</Lines>
  <Paragraphs>7</Paragraphs>
  <CharactersWithSpaces>667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chintu boini</dc:creator>
  <cp:lastModifiedBy>vivo user</cp:lastModifiedBy>
  <cp:revision>1</cp:revision>
  <dcterms:created xsi:type="dcterms:W3CDTF">2025-11-02T14:33:00Z</dcterms:created>
  <dcterms:modified xsi:type="dcterms:W3CDTF">2025-11-06T12:20:55Z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04C6D3195D3C478B91AC3EAFD53A93EC_13</vt:lpwstr>
  </property>
</Properties>
</file>
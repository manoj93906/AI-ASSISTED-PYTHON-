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(Assignment-10)</w:t>
      </w:r>
    </w:p>
    <w:p>
      <w:pPr>
        <w:jc w:val="center"/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</w:pP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 xml:space="preserve">          Name: Gunuganti Manoj 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 xml:space="preserve"> Year      HTNO: 2505B04101</w:t>
      </w: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</w:pPr>
      <w:bookmarkStart w:id="0" w:name="_GoBack"/>
      <w:bookmarkEnd w:id="0"/>
    </w:p>
    <w:p/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/>
    <w:p>
      <w:pPr>
        <w:pStyle w:val="19"/>
        <w:spacing w:line="276" w:lineRule="auto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 -1 – Refactor Nested Conditionals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Task: Provide AI with the following nested conditional code and ask it to simplify and refactor for readability.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Python script.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def discount(price, category):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if category == "student":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if price &gt; 1000: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return price * 0.9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return price * 0.95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if price &gt; 2000: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return price * 0.85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return price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Expected Output:</w:t>
      </w:r>
    </w:p>
    <w:p>
      <w:pPr>
        <w:pStyle w:val="19"/>
        <w:numPr>
          <w:ilvl w:val="0"/>
          <w:numId w:val="1"/>
        </w:numPr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t>Refactored code using cleaner logic, possibly a dictionary or separate helper functions.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Simplify and refactor the code for readability.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667250" cy="28956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28956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Description-2 – Optimize Redundant Loops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Task: Give AI this messy loop and ask it to refactor and optimize.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lang w:val="en-IN"/>
        </w:rPr>
        <w:t>Python script</w:t>
      </w:r>
      <w:r>
        <w:rPr>
          <w:rFonts w:ascii="Times New Roman" w:cs="Times New Roman" w:hAnsi="Times New Roman"/>
          <w:lang w:val="en-IN"/>
        </w:rPr>
        <w:t xml:space="preserve"> 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def find_common(a, b):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res = []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for i in a: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for j in b: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if i == j: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res.append(i)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return res 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Expected Output: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Cleaner version using Python sets (set(a) &amp; set(b))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lang w:val="en-IN"/>
        </w:rPr>
        <w:t xml:space="preserve">Refactor and optimize the code 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5457190" cy="394970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190" cy="39497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</w:rPr>
        <w:t>Output: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drawing>
          <wp:inline distT="0" distB="0" distL="0" distR="0">
            <wp:extent cx="5454650" cy="59499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4650" cy="59499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 -3 – Improve Class Design</w:t>
      </w:r>
    </w:p>
    <w:p>
      <w:pPr>
        <w:pStyle w:val="17"/>
        <w:spacing w:before="0" w:beforeAutospacing="0" w:after="0" w:afterAutospacing="0"/>
        <w:rPr>
          <w:sz w:val="22"/>
          <w:szCs w:val="22"/>
        </w:rPr>
      </w:pPr>
      <w:r>
        <w:rPr>
          <w:rStyle w:val="18"/>
          <w:rFonts w:eastAsia="等线 Light"/>
          <w:sz w:val="22"/>
          <w:szCs w:val="22"/>
        </w:rPr>
        <w:t>Task:</w:t>
      </w:r>
      <w:r>
        <w:rPr>
          <w:sz w:val="22"/>
          <w:szCs w:val="22"/>
        </w:rPr>
        <w:t xml:space="preserve"> Provide this class with poor readability and ask AI to improve:</w:t>
      </w:r>
    </w:p>
    <w:p>
      <w:pPr>
        <w:pStyle w:val="17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Naming conventions</w:t>
      </w:r>
    </w:p>
    <w:p>
      <w:pPr>
        <w:pStyle w:val="17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Encapsulation</w:t>
      </w:r>
    </w:p>
    <w:p>
      <w:pPr>
        <w:pStyle w:val="17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Readability &amp; maintainability</w:t>
      </w:r>
    </w:p>
    <w:p>
      <w:pPr>
        <w:pStyle w:val="17"/>
        <w:spacing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class emp: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def __init__(self,n,s):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self.n=n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self.s=s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def inc(self,p):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self.s=self.s+(self.s*p/100)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def pr(self):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print("emp:",self.n,"salary:",self.s) 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Expected Output:</w:t>
      </w:r>
    </w:p>
    <w:p>
      <w:pPr>
        <w:pStyle w:val="19"/>
        <w:numPr>
          <w:ilvl w:val="0"/>
          <w:numId w:val="3"/>
        </w:numPr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Employee class with meaningful methods (increase_salary, display_info), formatted output, and added docstrings. 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Improve the code’s naming convention, readability and maintainability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692650" cy="516445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650" cy="516445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476750" cy="519239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519239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</w:rPr>
        <w:t>Output: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drawing>
          <wp:inline distT="0" distB="0" distL="0" distR="0">
            <wp:extent cx="2590800" cy="118427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00" cy="118427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</w:p>
    <w:p>
      <w:pPr>
        <w:pStyle w:val="19"/>
        <w:spacing w:line="360" w:lineRule="auto"/>
        <w:ind w:left="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 -4 – Modularize Long Function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Task: Give AI this long unstructured function and let it modularize into smaller helper functions.</w:t>
      </w:r>
    </w:p>
    <w:p>
      <w:pPr>
        <w:pStyle w:val="17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def process_scores(scores):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total = 0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for s in scores: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total += s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avg = total / len(scores)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highest = scores[0]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for s in scores: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if s &gt; highest: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highest = s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lowest = scores[0]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for s in scores: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if s &lt; lowest: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lowest = s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print("Average:", avg)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print("Highest:", highest)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print("Lowest:", lowest)</w:t>
      </w:r>
    </w:p>
    <w:p>
      <w:pPr>
        <w:pStyle w:val="19"/>
        <w:spacing w:line="360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Expected Output:</w:t>
      </w:r>
    </w:p>
    <w:p>
      <w:pPr>
        <w:pStyle w:val="19"/>
        <w:numPr>
          <w:ilvl w:val="0"/>
          <w:numId w:val="4"/>
        </w:numPr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Split into functions: calculate_average, find_highest, find_lowest.</w:t>
      </w:r>
    </w:p>
    <w:p>
      <w:pPr>
        <w:pStyle w:val="19"/>
        <w:numPr>
          <w:ilvl w:val="0"/>
          <w:numId w:val="4"/>
        </w:numPr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Clean main process_scores() using helper functions.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Modularize the code into smaller helper functions. Split into functions: calculate_average, find_highest, find_lowest. Clean main process_scores() using helper functions.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273550" cy="440055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3550" cy="44005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235450" cy="4837429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450" cy="483742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</w:rPr>
        <w:t>Output:</w:t>
      </w:r>
    </w:p>
    <w:p>
      <w:pPr>
        <w:pStyle w:val="19"/>
        <w:spacing w:line="360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drawing>
          <wp:inline distT="0" distB="0" distL="0" distR="0">
            <wp:extent cx="2495550" cy="93726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50" cy="9372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360" w:lineRule="auto"/>
        <w:ind w:left="0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 -5 – Code Review on Error Handling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Task: Provide AI with this faulty code and ask it to improve error handling, naming, and readability.</w:t>
      </w:r>
    </w:p>
    <w:p>
      <w:pPr>
        <w:pStyle w:val="19"/>
        <w:spacing w:line="360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Python Script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def div(a,b):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return a/b</w:t>
      </w:r>
    </w:p>
    <w:p>
      <w:pPr>
        <w:pStyle w:val="19"/>
        <w:spacing w:line="360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print(div(10,0))</w:t>
      </w:r>
    </w:p>
    <w:p>
      <w:pPr>
        <w:pStyle w:val="17"/>
        <w:spacing w:before="0" w:beforeAutospacing="0" w:after="0" w:afterAutospacing="0"/>
        <w:rPr>
          <w:sz w:val="22"/>
          <w:szCs w:val="22"/>
        </w:rPr>
      </w:pPr>
      <w:r>
        <w:rPr>
          <w:rStyle w:val="18"/>
          <w:rFonts w:eastAsia="等线 Light"/>
          <w:sz w:val="22"/>
          <w:szCs w:val="22"/>
        </w:rPr>
        <w:t>Expected Output:</w:t>
      </w:r>
    </w:p>
    <w:p>
      <w:pPr>
        <w:pStyle w:val="17"/>
        <w:numPr>
          <w:ilvl w:val="0"/>
          <w:numId w:val="5"/>
        </w:numPr>
        <w:spacing w:before="0" w:beforeAutospacing="0"/>
        <w:rPr>
          <w:sz w:val="22"/>
          <w:szCs w:val="22"/>
        </w:rPr>
      </w:pPr>
      <w:r>
        <w:rPr>
          <w:sz w:val="22"/>
          <w:szCs w:val="22"/>
        </w:rPr>
        <w:t xml:space="preserve">Function with proper error handling using </w:t>
      </w:r>
      <w:r>
        <w:rPr>
          <w:rStyle w:val="16"/>
          <w:rFonts w:eastAsia="等线 Light"/>
          <w:sz w:val="22"/>
          <w:szCs w:val="22"/>
        </w:rPr>
        <w:t>try-except</w:t>
      </w:r>
      <w:r>
        <w:rPr>
          <w:sz w:val="22"/>
          <w:szCs w:val="22"/>
        </w:rPr>
        <w:t>.</w:t>
      </w:r>
    </w:p>
    <w:p>
      <w:pPr>
        <w:pStyle w:val="17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Better naming (</w:t>
      </w:r>
      <w:r>
        <w:rPr>
          <w:rStyle w:val="16"/>
          <w:rFonts w:eastAsia="等线 Light"/>
          <w:sz w:val="22"/>
          <w:szCs w:val="22"/>
        </w:rPr>
        <w:t>divide_numbers</w:t>
      </w:r>
      <w:r>
        <w:rPr>
          <w:sz w:val="22"/>
          <w:szCs w:val="22"/>
        </w:rPr>
        <w:t>).</w:t>
      </w:r>
    </w:p>
    <w:p>
      <w:pPr>
        <w:pStyle w:val="17"/>
        <w:numPr>
          <w:ilvl w:val="0"/>
          <w:numId w:val="5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AI-generated docstring explaining error handling.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7"/>
        <w:spacing w:before="0" w:beforeAutospacing="0"/>
        <w:rPr>
          <w:sz w:val="22"/>
          <w:szCs w:val="22"/>
        </w:rPr>
      </w:pPr>
      <w:r>
        <w:rPr>
          <w:lang w:val="en-IN"/>
        </w:rPr>
        <w:t>Improve error handling, naming, and readability of code.</w:t>
      </w:r>
      <w:r>
        <w:rPr>
          <w:sz w:val="22"/>
          <w:szCs w:val="22"/>
        </w:rPr>
        <w:t xml:space="preserve"> Function with proper error handling using </w:t>
      </w:r>
      <w:r>
        <w:rPr>
          <w:rStyle w:val="16"/>
          <w:rFonts w:ascii="Times New Roman" w:eastAsia="等线 Light" w:cs="Times New Roman" w:hAnsi="Times New Roman"/>
          <w:sz w:val="22"/>
          <w:szCs w:val="22"/>
        </w:rPr>
        <w:t>try-except</w:t>
      </w:r>
      <w:r>
        <w:rPr>
          <w:sz w:val="22"/>
          <w:szCs w:val="22"/>
        </w:rPr>
        <w:t>. Better naming (</w:t>
      </w:r>
      <w:r>
        <w:rPr>
          <w:rStyle w:val="16"/>
          <w:rFonts w:ascii="Times New Roman" w:eastAsia="等线 Light" w:cs="Times New Roman" w:hAnsi="Times New Roman"/>
          <w:sz w:val="22"/>
          <w:szCs w:val="22"/>
        </w:rPr>
        <w:t>divide_numbers</w:t>
      </w:r>
      <w:r>
        <w:rPr>
          <w:sz w:val="22"/>
          <w:szCs w:val="22"/>
        </w:rPr>
        <w:t>). AI-generated docstring explaining error handling.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451350" cy="3972559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1350" cy="397255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4444365" cy="4316095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365" cy="431609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</w:rPr>
        <w:t>Output: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drawing>
          <wp:inline distT="0" distB="0" distL="0" distR="0">
            <wp:extent cx="5019040" cy="1885950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040" cy="18859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Description -6 – Complexity Reduction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lang w:val="en-IN"/>
        </w:rPr>
        <w:t>Task:</w:t>
      </w:r>
      <w:r>
        <w:rPr>
          <w:rFonts w:ascii="Times New Roman" w:cs="Times New Roman" w:hAnsi="Times New Roman"/>
          <w:lang w:val="en-IN"/>
        </w:rPr>
        <w:t xml:space="preserve"> Use AI to simplify overly complex logic.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Sample Input Code: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def grade(score):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if score &gt;= 90: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return "A"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if score &gt;= 80: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return "B"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if score &gt;= 70: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return "C"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if score &gt;= 60: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 return "D"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else: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 return "F"</w:t>
      </w:r>
    </w:p>
    <w:p>
      <w:pPr>
        <w:pStyle w:val="19"/>
        <w:spacing w:line="276" w:lineRule="auto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  <w:lang w:val="en-IN"/>
        </w:rPr>
        <w:t>Expected Output:</w:t>
      </w:r>
    </w:p>
    <w:p>
      <w:pPr>
        <w:pStyle w:val="19"/>
        <w:numPr>
          <w:ilvl w:val="0"/>
          <w:numId w:val="6"/>
        </w:numPr>
        <w:spacing w:line="276" w:lineRule="auto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Cleaner logic using elif or dictionary mapping.</w:t>
      </w:r>
    </w:p>
    <w:p>
      <w:pPr>
        <w:pStyle w:val="19"/>
        <w:spacing w:line="276" w:lineRule="auto"/>
        <w:ind w:left="360"/>
        <w:rPr>
          <w:rFonts w:ascii="Times New Roman" w:cs="Times New Roman" w:hAnsi="Times New Roman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Prompt: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Simplify overly complex logic using elif or dictionary mapping.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Code: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drawing>
          <wp:inline distT="0" distB="0" distL="0" distR="0">
            <wp:extent cx="5283200" cy="5531485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200" cy="553148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lang w:val="en-IN"/>
        </w:rPr>
      </w:pPr>
      <w:r>
        <w:rPr>
          <w:rFonts w:ascii="Times New Roman" w:cs="Times New Roman" w:hAnsi="Times New Roman"/>
          <w:b/>
        </w:rPr>
        <w:t>Output: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</w:rPr>
        <w:drawing>
          <wp:inline distT="0" distB="0" distL="0" distR="0">
            <wp:extent cx="2281555" cy="1854200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1555" cy="18542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F135C5"/>
    <w:multiLevelType w:val="multilevel"/>
    <w:tmpl w:val="0FF135C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DE0290"/>
    <w:multiLevelType w:val="multilevel"/>
    <w:tmpl w:val="72DE029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6674F5"/>
    <w:multiLevelType w:val="multilevel"/>
    <w:tmpl w:val="7E6674F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3">
    <w:nsid w:val="0B9B6749"/>
    <w:multiLevelType w:val="multilevel"/>
    <w:tmpl w:val="0B9B6749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934575"/>
    <w:multiLevelType w:val="multilevel"/>
    <w:tmpl w:val="6B93457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212E07"/>
    <w:multiLevelType w:val="multilevel"/>
    <w:tmpl w:val="58212E07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/>
      <w:ind w:left="0" w:right="0" w:firstLine="0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character" w:styleId="16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17">
    <w:name w:val="Normal (Web)"/>
    <w:basedOn w:val="0"/>
    <w:pPr>
      <w:widowControl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  <w:lang w:val="en-US" w:eastAsia="en-US"/>
    </w:rPr>
  </w:style>
  <w:style w:type="character" w:styleId="18">
    <w:name w:val="Strong"/>
    <w:basedOn w:val="10"/>
    <w:rPr>
      <w:b/>
      <w:bCs/>
    </w:rPr>
  </w:style>
  <w:style w:type="paragraph" w:customStyle="1" w:styleId="19">
    <w:name w:val="Table Paragraph"/>
    <w:basedOn w:val="0"/>
    <w:pPr>
      <w:autoSpaceDE w:val="0"/>
      <w:autoSpaceDN w:val="0"/>
      <w:ind w:left="107"/>
    </w:pPr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65</TotalTime>
  <Application>Yozo_Office</Application>
  <Pages>12</Pages>
  <Words>498</Words>
  <Characters>2927</Characters>
  <Lines>162</Lines>
  <Paragraphs>121</Paragraphs>
  <CharactersWithSpaces>3764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7</cp:revision>
  <dcterms:created xsi:type="dcterms:W3CDTF">2025-11-17T09:56:00Z</dcterms:created>
  <dcterms:modified xsi:type="dcterms:W3CDTF">2025-11-19T14:00:43Z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0909B7585CB6414B98BF32CB4182F2E6_13</vt:lpwstr>
  </property>
</Properties>
</file>